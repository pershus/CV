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62FC" w14:textId="0231C5E1" w:rsidR="00816216" w:rsidRDefault="00353076" w:rsidP="00141A4C">
      <w:pPr>
        <w:pStyle w:val="Tittel"/>
      </w:pPr>
      <w:r>
        <w:t>Sébastien Amat-Finstad</w:t>
      </w:r>
    </w:p>
    <w:p w14:paraId="42C26B36" w14:textId="02C501A9" w:rsidR="006270A9" w:rsidRDefault="00353076">
      <w:r>
        <w:t>Odd Brochmanns veg 77 Trondheim 7051</w:t>
      </w:r>
      <w:r w:rsidR="00141A4C">
        <w:rPr>
          <w:lang w:bidi="nb-NO"/>
        </w:rPr>
        <w:t> | </w:t>
      </w:r>
      <w:r>
        <w:t>+47 975 22 736</w:t>
      </w:r>
      <w:r w:rsidR="00141A4C">
        <w:rPr>
          <w:lang w:bidi="nb-NO"/>
        </w:rPr>
        <w:t> | </w:t>
      </w:r>
      <w:hyperlink r:id="rId8" w:history="1">
        <w:r w:rsidR="002F25BC" w:rsidRPr="00531C72">
          <w:rPr>
            <w:rStyle w:val="Hyperkobling"/>
          </w:rPr>
          <w:t>sebastien.amatfinstad@gmail.com</w:t>
        </w:r>
      </w:hyperlink>
    </w:p>
    <w:p w14:paraId="2D1679E1" w14:textId="53111B94" w:rsidR="0052307D" w:rsidRDefault="0052307D" w:rsidP="0052307D">
      <w:pPr>
        <w:pStyle w:val="Overskrift1"/>
      </w:pPr>
      <w:r>
        <w:t>Formål</w:t>
      </w:r>
    </w:p>
    <w:p w14:paraId="2A55B230" w14:textId="6A9F33F7" w:rsidR="0052307D" w:rsidRDefault="0052307D" w:rsidP="0052307D">
      <w:r>
        <w:t xml:space="preserve">Jeg er en aktiv student ved NTNU Trondheim som er veldig interessert i IT, samt finne ut av hvordan mennesker omhandler IT, og hva slags problemer som er vanlige å finne, og hvordan man går frem for å løse disse problemene. </w:t>
      </w:r>
    </w:p>
    <w:sdt>
      <w:sdtPr>
        <w:alias w:val="Utdanning:"/>
        <w:tag w:val="Utdanning:"/>
        <w:id w:val="807127995"/>
        <w:placeholder>
          <w:docPart w:val="AB0907B06BEC4CDE92159A899C7CF0D3"/>
        </w:placeholder>
        <w:temporary/>
        <w:showingPlcHdr/>
        <w15:appearance w15:val="hidden"/>
      </w:sdtPr>
      <w:sdtContent>
        <w:p w14:paraId="3797BBDA" w14:textId="77777777" w:rsidR="006270A9" w:rsidRDefault="009D5933">
          <w:pPr>
            <w:pStyle w:val="Overskrift1"/>
          </w:pPr>
          <w:r>
            <w:rPr>
              <w:lang w:bidi="nb-NO"/>
            </w:rPr>
            <w:t>Utdanning</w:t>
          </w:r>
        </w:p>
      </w:sdtContent>
    </w:sdt>
    <w:p w14:paraId="530E6DBD" w14:textId="5DD4BCAB" w:rsidR="006270A9" w:rsidRDefault="00353076">
      <w:pPr>
        <w:pStyle w:val="Overskrift2"/>
      </w:pPr>
      <w:r>
        <w:t>Videregående Skole</w:t>
      </w:r>
      <w:r w:rsidR="009D5933">
        <w:rPr>
          <w:lang w:bidi="nb-NO"/>
        </w:rPr>
        <w:t> | </w:t>
      </w:r>
      <w:r w:rsidR="00500A77">
        <w:rPr>
          <w:lang w:bidi="nb-NO"/>
        </w:rPr>
        <w:t>08.01.2020-</w:t>
      </w:r>
      <w:r>
        <w:rPr>
          <w:lang w:bidi="nb-NO"/>
        </w:rPr>
        <w:t>01.08.</w:t>
      </w:r>
      <w:r>
        <w:t>202</w:t>
      </w:r>
      <w:r w:rsidR="00500A77">
        <w:t>3</w:t>
      </w:r>
      <w:r w:rsidR="009D5933">
        <w:rPr>
          <w:lang w:bidi="nb-NO"/>
        </w:rPr>
        <w:t> | </w:t>
      </w:r>
      <w:r>
        <w:t>Bjertnes vgs</w:t>
      </w:r>
    </w:p>
    <w:p w14:paraId="6B94D9CD" w14:textId="69C7F40B" w:rsidR="006270A9" w:rsidRDefault="009D5933" w:rsidP="001B29CF">
      <w:pPr>
        <w:pStyle w:val="Punktliste"/>
      </w:pPr>
      <w:r>
        <w:rPr>
          <w:lang w:bidi="nb-NO"/>
        </w:rPr>
        <w:t xml:space="preserve">Hovedfag: </w:t>
      </w:r>
      <w:r w:rsidR="008338CC">
        <w:t>Realfag | IT 1, Fysikk 1/2, Matte 1T/R1/R2</w:t>
      </w:r>
    </w:p>
    <w:p w14:paraId="7B62EBDB" w14:textId="3B9368B1" w:rsidR="008338CC" w:rsidRDefault="009D5933" w:rsidP="008338CC">
      <w:pPr>
        <w:pStyle w:val="Punktliste"/>
      </w:pPr>
      <w:r>
        <w:rPr>
          <w:lang w:bidi="nb-NO"/>
        </w:rPr>
        <w:t xml:space="preserve">Støttefag: </w:t>
      </w:r>
      <w:r w:rsidR="008338CC">
        <w:t>Historie og filosofi</w:t>
      </w:r>
    </w:p>
    <w:p w14:paraId="7546B196" w14:textId="364B7B9E" w:rsidR="008338CC" w:rsidRDefault="008338CC" w:rsidP="008338CC">
      <w:pPr>
        <w:pStyle w:val="Overskrift2"/>
      </w:pPr>
      <w:r>
        <w:rPr>
          <w:lang w:bidi="nb-NO"/>
        </w:rPr>
        <w:t>Practical junior penetration tester (PJPT) sertifikat| </w:t>
      </w:r>
      <w:r>
        <w:t>25.01.2025</w:t>
      </w:r>
      <w:r>
        <w:rPr>
          <w:lang w:bidi="nb-NO"/>
        </w:rPr>
        <w:t> | </w:t>
      </w:r>
      <w:r w:rsidR="00210E07">
        <w:t>TCM Security</w:t>
      </w:r>
    </w:p>
    <w:p w14:paraId="05A13669" w14:textId="10CF4C66" w:rsidR="00D62938" w:rsidRPr="00D62938" w:rsidRDefault="00A23982" w:rsidP="00D62938">
      <w:r>
        <w:t>P</w:t>
      </w:r>
      <w:r w:rsidR="00D62938">
        <w:t>raktisk kompetanse i nettverksforståelse</w:t>
      </w:r>
      <w:r>
        <w:t xml:space="preserve">, </w:t>
      </w:r>
      <w:r w:rsidR="00D62938">
        <w:t>Windows</w:t>
      </w:r>
      <w:r>
        <w:t>/AD miljø</w:t>
      </w:r>
      <w:r w:rsidR="00D62938">
        <w:t xml:space="preserve"> </w:t>
      </w:r>
      <w:r>
        <w:t>og</w:t>
      </w:r>
      <w:r w:rsidR="00D62938">
        <w:t xml:space="preserve"> feilsøkingsevne, samt bedre innblikk i sikkerhetsrapportering og dokumentasjon</w:t>
      </w:r>
    </w:p>
    <w:p w14:paraId="3417AD2C" w14:textId="5CAF2159" w:rsidR="008338CC" w:rsidRDefault="008338CC" w:rsidP="008338CC">
      <w:pPr>
        <w:pStyle w:val="Punktliste"/>
      </w:pPr>
      <w:r>
        <w:rPr>
          <w:lang w:bidi="nb-NO"/>
        </w:rPr>
        <w:t xml:space="preserve">Hovedfag: </w:t>
      </w:r>
      <w:r>
        <w:t xml:space="preserve">Network enumeration, Privilege </w:t>
      </w:r>
      <w:r w:rsidR="001700C2">
        <w:t>escalation</w:t>
      </w:r>
      <w:r>
        <w:t xml:space="preserve">. Active Directory </w:t>
      </w:r>
    </w:p>
    <w:p w14:paraId="0B5B42BC" w14:textId="7EC6A925" w:rsidR="008338CC" w:rsidRDefault="008338CC" w:rsidP="008338CC">
      <w:pPr>
        <w:pStyle w:val="Punktliste"/>
      </w:pPr>
      <w:r>
        <w:rPr>
          <w:lang w:bidi="nb-NO"/>
        </w:rPr>
        <w:t xml:space="preserve">Støttefag: </w:t>
      </w:r>
      <w:r>
        <w:t xml:space="preserve">OSINT, </w:t>
      </w:r>
      <w:r w:rsidR="001700C2">
        <w:t>Rapportskriving</w:t>
      </w:r>
      <w:r>
        <w:t xml:space="preserve">, Linux </w:t>
      </w:r>
    </w:p>
    <w:p w14:paraId="70ACDDEB" w14:textId="6115BE13" w:rsidR="006270A9" w:rsidRDefault="00353076">
      <w:pPr>
        <w:pStyle w:val="Overskrift2"/>
      </w:pPr>
      <w:r>
        <w:t>Cybersikkerhet og datakommunikasjon</w:t>
      </w:r>
      <w:r w:rsidR="009D5933">
        <w:rPr>
          <w:lang w:bidi="nb-NO"/>
        </w:rPr>
        <w:t> | </w:t>
      </w:r>
      <w:r w:rsidR="00500A77">
        <w:rPr>
          <w:lang w:bidi="nb-NO"/>
        </w:rPr>
        <w:t>01.08.2025</w:t>
      </w:r>
      <w:r w:rsidR="00210E07">
        <w:rPr>
          <w:lang w:bidi="nb-NO"/>
        </w:rPr>
        <w:t>-01.08.2030*</w:t>
      </w:r>
      <w:r w:rsidR="009D5933">
        <w:rPr>
          <w:lang w:bidi="nb-NO"/>
        </w:rPr>
        <w:t> | </w:t>
      </w:r>
      <w:r>
        <w:t>NTNU</w:t>
      </w:r>
      <w:r w:rsidR="00500A77">
        <w:t xml:space="preserve"> Trondheim</w:t>
      </w:r>
    </w:p>
    <w:p w14:paraId="4F646E64" w14:textId="0CA4067E" w:rsidR="00210E07" w:rsidRPr="00210E07" w:rsidRDefault="00210E07" w:rsidP="00210E07">
      <w:r>
        <w:t>*Forventet sluttdato</w:t>
      </w:r>
      <w:r w:rsidR="002470FD">
        <w:t>/pågående</w:t>
      </w:r>
    </w:p>
    <w:sdt>
      <w:sdtPr>
        <w:alias w:val="Ferdigheter og egenskaper:"/>
        <w:tag w:val="Ferdigheter og egenskaper:"/>
        <w:id w:val="458624136"/>
        <w:placeholder>
          <w:docPart w:val="ACCE33F83C18432CA894AC8A632C7DFD"/>
        </w:placeholder>
        <w:temporary/>
        <w:showingPlcHdr/>
        <w15:appearance w15:val="hidden"/>
      </w:sdtPr>
      <w:sdtContent>
        <w:p w14:paraId="025B9BDE" w14:textId="77777777" w:rsidR="006270A9" w:rsidRDefault="009D5933">
          <w:pPr>
            <w:pStyle w:val="Overskrift1"/>
          </w:pPr>
          <w:r>
            <w:rPr>
              <w:lang w:bidi="nb-NO"/>
            </w:rPr>
            <w:t>Ferdigheter og egenskaper</w:t>
          </w:r>
        </w:p>
      </w:sdtContent>
    </w:sdt>
    <w:p w14:paraId="0F774D92" w14:textId="0BDBA52B" w:rsidR="006270A9" w:rsidRDefault="008338CC">
      <w:pPr>
        <w:pStyle w:val="Overskrift2"/>
      </w:pPr>
      <w:r>
        <w:t>operativsystem</w:t>
      </w:r>
    </w:p>
    <w:p w14:paraId="6EE79D2D" w14:textId="249BCABC" w:rsidR="006270A9" w:rsidRDefault="007B6AFC">
      <w:pPr>
        <w:pStyle w:val="Punktliste"/>
      </w:pPr>
      <w:r>
        <w:t>God erfaring med Windows som operativsystem, hvor jeg har vært innom grunnleggende installasjonsfeil, og har lært med basiskommadoer for operativsystem (cmd/powershell)</w:t>
      </w:r>
      <w:r w:rsidR="001700C2">
        <w:t>.</w:t>
      </w:r>
      <w:r>
        <w:t xml:space="preserve"> I tillegg til dette har jeg erfaring med dual-boot av </w:t>
      </w:r>
      <w:r w:rsidR="00A61226">
        <w:t>Windows/L</w:t>
      </w:r>
      <w:r>
        <w:t>inux, som ga meg erfaring</w:t>
      </w:r>
      <w:r w:rsidR="00A61226">
        <w:t xml:space="preserve"> med å sette opp eduoram med hjelp av geteduoroam</w:t>
      </w:r>
      <w:r>
        <w:t xml:space="preserve">. </w:t>
      </w:r>
    </w:p>
    <w:p w14:paraId="4685AE99" w14:textId="31623600" w:rsidR="006270A9" w:rsidRDefault="00F04D03">
      <w:pPr>
        <w:pStyle w:val="Overskrift2"/>
      </w:pPr>
      <w:r>
        <w:t>Overblikk</w:t>
      </w:r>
    </w:p>
    <w:p w14:paraId="1188091D" w14:textId="5BC033CF" w:rsidR="006270A9" w:rsidRDefault="00F04D03">
      <w:pPr>
        <w:pStyle w:val="Punktliste"/>
      </w:pPr>
      <w:r>
        <w:t xml:space="preserve">Gjennom PJPT fikk jeg god erfaring med å kunne ta et veldig stort tema og deretter bryte det opp trinnvis, slik at man ikke mister overblikket over den helhetlige situasjonen. </w:t>
      </w:r>
    </w:p>
    <w:sdt>
      <w:sdtPr>
        <w:alias w:val="Kommunikasjon:"/>
        <w:tag w:val="Kommunikasjon:"/>
        <w:id w:val="-1153840069"/>
        <w:placeholder>
          <w:docPart w:val="BA3AE5DE8CE045868E7CCC781ACD7CC7"/>
        </w:placeholder>
        <w:temporary/>
        <w:showingPlcHdr/>
        <w15:appearance w15:val="hidden"/>
      </w:sdtPr>
      <w:sdtContent>
        <w:p w14:paraId="2AD255BC" w14:textId="77777777" w:rsidR="006270A9" w:rsidRDefault="009D5933">
          <w:pPr>
            <w:pStyle w:val="Overskrift2"/>
          </w:pPr>
          <w:r>
            <w:rPr>
              <w:lang w:bidi="nb-NO"/>
            </w:rPr>
            <w:t>Kommunikasjon</w:t>
          </w:r>
        </w:p>
      </w:sdtContent>
    </w:sdt>
    <w:p w14:paraId="73BA98EA" w14:textId="5DDB41A8" w:rsidR="00EE7FE2" w:rsidRDefault="00EE7FE2" w:rsidP="00EE7FE2">
      <w:pPr>
        <w:pStyle w:val="Punktliste"/>
      </w:pPr>
      <w:r>
        <w:t>Fransk –</w:t>
      </w:r>
      <w:r w:rsidR="00CB2C37">
        <w:t xml:space="preserve"> </w:t>
      </w:r>
      <w:r>
        <w:t>C1</w:t>
      </w:r>
      <w:r w:rsidR="00B641C8">
        <w:t xml:space="preserve"> (</w:t>
      </w:r>
      <w:r w:rsidR="00CB2C37">
        <w:t>vurder</w:t>
      </w:r>
      <w:r w:rsidR="00B641C8">
        <w:t>t</w:t>
      </w:r>
      <w:r w:rsidR="00CB2C37">
        <w:t xml:space="preserve"> av CAVILLAM</w:t>
      </w:r>
      <w:r w:rsidR="00B641C8">
        <w:t>)</w:t>
      </w:r>
    </w:p>
    <w:p w14:paraId="58894803" w14:textId="4DF49EF3" w:rsidR="00EE7FE2" w:rsidRDefault="00EE7FE2" w:rsidP="00EE7FE2">
      <w:pPr>
        <w:pStyle w:val="Punktliste"/>
      </w:pPr>
      <w:r>
        <w:t>Engelsk –</w:t>
      </w:r>
      <w:r w:rsidR="00CB2C37">
        <w:t xml:space="preserve"> C1</w:t>
      </w:r>
      <w:r w:rsidR="00B641C8">
        <w:t xml:space="preserve"> (selvvurdert)</w:t>
      </w:r>
    </w:p>
    <w:p w14:paraId="6B11404D" w14:textId="229ECCDE" w:rsidR="00EE7FE2" w:rsidRDefault="00EE7FE2" w:rsidP="00EE7FE2">
      <w:pPr>
        <w:pStyle w:val="Punktliste"/>
      </w:pPr>
      <w:r>
        <w:t xml:space="preserve">Norsk – </w:t>
      </w:r>
      <w:r w:rsidR="00CB2C37">
        <w:t>C2</w:t>
      </w:r>
      <w:r w:rsidR="00B641C8">
        <w:t xml:space="preserve"> (</w:t>
      </w:r>
      <w:r w:rsidR="00845B3F">
        <w:t>morsmål</w:t>
      </w:r>
      <w:r w:rsidR="00B641C8">
        <w:t>)</w:t>
      </w:r>
    </w:p>
    <w:p w14:paraId="21C0F31A" w14:textId="391110B6" w:rsidR="00EE7FE2" w:rsidRDefault="00845B3F" w:rsidP="00EE7FE2">
      <w:pPr>
        <w:pStyle w:val="Punktliste"/>
      </w:pPr>
      <w:r>
        <w:t>Behersker norsk flytende, og fransk og engelsk på et avansert nivå, hvor jeg er komfortabel med all eventuell muntlig dialog og skriftlig dokumentasjon</w:t>
      </w:r>
    </w:p>
    <w:sdt>
      <w:sdtPr>
        <w:alias w:val="Erfaring:"/>
        <w:tag w:val="Erfaring:"/>
        <w:id w:val="171684534"/>
        <w:placeholder>
          <w:docPart w:val="AC88D9C42C9B4666A0C0D38A12C12BCC"/>
        </w:placeholder>
        <w:temporary/>
        <w:showingPlcHdr/>
        <w15:appearance w15:val="hidden"/>
      </w:sdtPr>
      <w:sdtContent>
        <w:p w14:paraId="4015A765" w14:textId="395BE6A8" w:rsidR="006270A9" w:rsidRDefault="009D5933">
          <w:pPr>
            <w:pStyle w:val="Overskrift1"/>
          </w:pPr>
          <w:r>
            <w:rPr>
              <w:lang w:bidi="nb-NO"/>
            </w:rPr>
            <w:t>Erfaring</w:t>
          </w:r>
        </w:p>
      </w:sdtContent>
    </w:sdt>
    <w:p w14:paraId="64747A52" w14:textId="77777777" w:rsidR="002470FD" w:rsidRDefault="002470FD" w:rsidP="002470FD">
      <w:pPr>
        <w:pStyle w:val="Overskrift2"/>
      </w:pPr>
      <w:r>
        <w:t xml:space="preserve">garnisonstropp </w:t>
      </w:r>
      <w:r>
        <w:rPr>
          <w:lang w:bidi="nb-NO"/>
        </w:rPr>
        <w:t>| </w:t>
      </w:r>
      <w:r>
        <w:t>Norske forsvaret</w:t>
      </w:r>
      <w:r>
        <w:rPr>
          <w:lang w:bidi="nb-NO"/>
        </w:rPr>
        <w:t> | </w:t>
      </w:r>
      <w:r>
        <w:t>20.10.2023-20.10.2024</w:t>
      </w:r>
    </w:p>
    <w:p w14:paraId="63858596" w14:textId="77777777" w:rsidR="002470FD" w:rsidRDefault="002470FD" w:rsidP="002470FD">
      <w:pPr>
        <w:pStyle w:val="Punktliste"/>
      </w:pPr>
      <w:r>
        <w:t>Var del av en garnisonstropp i løp av min tid i førstegangstjenesten, bidro til min forståelse av, i all hovedsak fysisk materiell, hvordan man burde behandle sikkerhetsfokus, samt at det bidro til å styre mine holdninger om hvordan individuelt personvern burde oppfølges og styres.</w:t>
      </w:r>
    </w:p>
    <w:p w14:paraId="13CFC221" w14:textId="77777777" w:rsidR="002470FD" w:rsidRDefault="002470FD" w:rsidP="002470FD">
      <w:pPr>
        <w:pStyle w:val="Overskrift2"/>
      </w:pPr>
      <w:r>
        <w:t>Sykkeltrener</w:t>
      </w:r>
      <w:r>
        <w:rPr>
          <w:lang w:bidi="nb-NO"/>
        </w:rPr>
        <w:t> | </w:t>
      </w:r>
      <w:r>
        <w:t>CK Nittedal</w:t>
      </w:r>
      <w:r>
        <w:rPr>
          <w:lang w:bidi="nb-NO"/>
        </w:rPr>
        <w:t> | </w:t>
      </w:r>
      <w:r>
        <w:t>08.01.2018-08.01.2020</w:t>
      </w:r>
    </w:p>
    <w:p w14:paraId="5D92D14E" w14:textId="7EF10C2E" w:rsidR="002470FD" w:rsidRDefault="002470FD" w:rsidP="002470FD">
      <w:pPr>
        <w:pStyle w:val="Punktliste"/>
      </w:pPr>
      <w:r>
        <w:t>Var sykkeltrener for barn opp til 13år, hvor jeg lærte bort teknikker og strategier for å få ferdigheter til å bli bedre på terrengsykling. Dette ga meg erfaring med å se en situasjon fra flere perspektiver, og hjalp meg med å bli mer kyndig på å forstå andres problemer</w:t>
      </w:r>
    </w:p>
    <w:p w14:paraId="19C39FE4" w14:textId="61400D12" w:rsidR="006270A9" w:rsidRDefault="00F04D03">
      <w:pPr>
        <w:pStyle w:val="Overskrift2"/>
      </w:pPr>
      <w:r>
        <w:t>Sykkelmekaniker</w:t>
      </w:r>
      <w:r w:rsidR="009D5933">
        <w:rPr>
          <w:lang w:bidi="nb-NO"/>
        </w:rPr>
        <w:t> | </w:t>
      </w:r>
      <w:r w:rsidR="009C48AC">
        <w:t>Glømmi sport</w:t>
      </w:r>
      <w:r w:rsidR="009D5933">
        <w:rPr>
          <w:lang w:bidi="nb-NO"/>
        </w:rPr>
        <w:t> | </w:t>
      </w:r>
      <w:r w:rsidR="009C48AC">
        <w:t>08.01.2016-08.01.2018</w:t>
      </w:r>
    </w:p>
    <w:p w14:paraId="00D9AB46" w14:textId="58F5360A" w:rsidR="006270A9" w:rsidRDefault="009C48AC">
      <w:pPr>
        <w:pStyle w:val="Punktliste"/>
      </w:pPr>
      <w:r>
        <w:t>Hjalp kunder med å diagnostisere feilen på sykkelen deres, hvor jeg deretter hjalp med å løse det, dette ga meg kompetanse i hvordan man skal behandle kunder og finne ut av hva de har som problem.</w:t>
      </w:r>
    </w:p>
    <w:p w14:paraId="3F68E6AB" w14:textId="77777777" w:rsidR="009C48AC" w:rsidRDefault="009C48AC" w:rsidP="009C48AC">
      <w:pPr>
        <w:pStyle w:val="Punktliste"/>
        <w:numPr>
          <w:ilvl w:val="0"/>
          <w:numId w:val="0"/>
        </w:numPr>
      </w:pPr>
    </w:p>
    <w:sectPr w:rsidR="009C48AC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D9E27" w14:textId="77777777" w:rsidR="001F6795" w:rsidRDefault="001F6795">
      <w:pPr>
        <w:spacing w:after="0"/>
      </w:pPr>
      <w:r>
        <w:separator/>
      </w:r>
    </w:p>
  </w:endnote>
  <w:endnote w:type="continuationSeparator" w:id="0">
    <w:p w14:paraId="7A2335B1" w14:textId="77777777" w:rsidR="001F6795" w:rsidRDefault="001F67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8642" w14:textId="77777777" w:rsidR="006270A9" w:rsidRDefault="009D5933">
    <w:pPr>
      <w:pStyle w:val="Bunntekst"/>
    </w:pPr>
    <w:r>
      <w:rPr>
        <w:lang w:bidi="nb-NO"/>
      </w:rPr>
      <w:t xml:space="preserve">Side </w:t>
    </w:r>
    <w:r>
      <w:rPr>
        <w:lang w:bidi="nb-NO"/>
      </w:rPr>
      <w:fldChar w:fldCharType="begin"/>
    </w:r>
    <w:r>
      <w:rPr>
        <w:lang w:bidi="nb-NO"/>
      </w:rPr>
      <w:instrText xml:space="preserve"> PAGE   \* MERGEFORMAT </w:instrText>
    </w:r>
    <w:r>
      <w:rPr>
        <w:lang w:bidi="nb-NO"/>
      </w:rPr>
      <w:fldChar w:fldCharType="separate"/>
    </w:r>
    <w:r w:rsidR="00933886">
      <w:rPr>
        <w:noProof/>
        <w:lang w:bidi="nb-NO"/>
      </w:rPr>
      <w:t>0</w:t>
    </w:r>
    <w:r>
      <w:rPr>
        <w:noProof/>
        <w:lang w:bidi="nb-N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EFBE" w14:textId="77777777" w:rsidR="001F6795" w:rsidRDefault="001F6795">
      <w:pPr>
        <w:spacing w:after="0"/>
      </w:pPr>
      <w:r>
        <w:separator/>
      </w:r>
    </w:p>
  </w:footnote>
  <w:footnote w:type="continuationSeparator" w:id="0">
    <w:p w14:paraId="60878B60" w14:textId="77777777" w:rsidR="001F6795" w:rsidRDefault="001F67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Punktliste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Nummerertliste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83839154">
    <w:abstractNumId w:val="9"/>
  </w:num>
  <w:num w:numId="2" w16cid:durableId="1916166056">
    <w:abstractNumId w:val="9"/>
    <w:lvlOverride w:ilvl="0">
      <w:startOverride w:val="1"/>
    </w:lvlOverride>
  </w:num>
  <w:num w:numId="3" w16cid:durableId="369455639">
    <w:abstractNumId w:val="9"/>
    <w:lvlOverride w:ilvl="0">
      <w:startOverride w:val="1"/>
    </w:lvlOverride>
  </w:num>
  <w:num w:numId="4" w16cid:durableId="1286933794">
    <w:abstractNumId w:val="9"/>
    <w:lvlOverride w:ilvl="0">
      <w:startOverride w:val="1"/>
    </w:lvlOverride>
  </w:num>
  <w:num w:numId="5" w16cid:durableId="887645674">
    <w:abstractNumId w:val="8"/>
  </w:num>
  <w:num w:numId="6" w16cid:durableId="51078069">
    <w:abstractNumId w:val="7"/>
  </w:num>
  <w:num w:numId="7" w16cid:durableId="1227649072">
    <w:abstractNumId w:val="6"/>
  </w:num>
  <w:num w:numId="8" w16cid:durableId="1580283272">
    <w:abstractNumId w:val="5"/>
  </w:num>
  <w:num w:numId="9" w16cid:durableId="1037312976">
    <w:abstractNumId w:val="4"/>
  </w:num>
  <w:num w:numId="10" w16cid:durableId="909656241">
    <w:abstractNumId w:val="3"/>
  </w:num>
  <w:num w:numId="11" w16cid:durableId="1601110213">
    <w:abstractNumId w:val="2"/>
  </w:num>
  <w:num w:numId="12" w16cid:durableId="1587960595">
    <w:abstractNumId w:val="1"/>
  </w:num>
  <w:num w:numId="13" w16cid:durableId="720402000">
    <w:abstractNumId w:val="0"/>
  </w:num>
  <w:num w:numId="14" w16cid:durableId="1619098898">
    <w:abstractNumId w:val="13"/>
  </w:num>
  <w:num w:numId="15" w16cid:durableId="1508982697">
    <w:abstractNumId w:val="16"/>
  </w:num>
  <w:num w:numId="16" w16cid:durableId="1961762626">
    <w:abstractNumId w:val="12"/>
  </w:num>
  <w:num w:numId="17" w16cid:durableId="4599700">
    <w:abstractNumId w:val="15"/>
  </w:num>
  <w:num w:numId="18" w16cid:durableId="171797977">
    <w:abstractNumId w:val="10"/>
  </w:num>
  <w:num w:numId="19" w16cid:durableId="1351951066">
    <w:abstractNumId w:val="19"/>
  </w:num>
  <w:num w:numId="20" w16cid:durableId="1790854909">
    <w:abstractNumId w:val="17"/>
  </w:num>
  <w:num w:numId="21" w16cid:durableId="1337876786">
    <w:abstractNumId w:val="11"/>
  </w:num>
  <w:num w:numId="22" w16cid:durableId="780608065">
    <w:abstractNumId w:val="14"/>
  </w:num>
  <w:num w:numId="23" w16cid:durableId="12141958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76"/>
    <w:rsid w:val="000006B6"/>
    <w:rsid w:val="000353D7"/>
    <w:rsid w:val="000A4F59"/>
    <w:rsid w:val="00141A4C"/>
    <w:rsid w:val="001700C2"/>
    <w:rsid w:val="001B29CF"/>
    <w:rsid w:val="001F6795"/>
    <w:rsid w:val="00210E07"/>
    <w:rsid w:val="002470FD"/>
    <w:rsid w:val="0028015C"/>
    <w:rsid w:val="0028220F"/>
    <w:rsid w:val="002F25BC"/>
    <w:rsid w:val="00353076"/>
    <w:rsid w:val="00356C14"/>
    <w:rsid w:val="00500A77"/>
    <w:rsid w:val="0052307D"/>
    <w:rsid w:val="00617B26"/>
    <w:rsid w:val="006270A9"/>
    <w:rsid w:val="00675956"/>
    <w:rsid w:val="00681034"/>
    <w:rsid w:val="007B6AFC"/>
    <w:rsid w:val="00816216"/>
    <w:rsid w:val="008338CC"/>
    <w:rsid w:val="00845B3F"/>
    <w:rsid w:val="0087734B"/>
    <w:rsid w:val="008B5187"/>
    <w:rsid w:val="00933886"/>
    <w:rsid w:val="009C48AC"/>
    <w:rsid w:val="009D5933"/>
    <w:rsid w:val="00A23982"/>
    <w:rsid w:val="00A61226"/>
    <w:rsid w:val="00B641C8"/>
    <w:rsid w:val="00BD768D"/>
    <w:rsid w:val="00C61F8E"/>
    <w:rsid w:val="00CB2C37"/>
    <w:rsid w:val="00D62938"/>
    <w:rsid w:val="00E834FD"/>
    <w:rsid w:val="00E83E4B"/>
    <w:rsid w:val="00EE7FE2"/>
    <w:rsid w:val="00F04D03"/>
    <w:rsid w:val="00FD5656"/>
    <w:rsid w:val="00FF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6D419"/>
  <w15:chartTrackingRefBased/>
  <w15:docId w15:val="{074C5A9C-924A-4A14-812F-42A520CD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nb-NO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Overskrift1">
    <w:name w:val="heading 1"/>
    <w:basedOn w:val="Normal"/>
    <w:link w:val="Overskrift1Tegn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link w:val="TittelTegn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telTegn">
    <w:name w:val="Tittel Tegn"/>
    <w:basedOn w:val="Standardskriftforavsnitt"/>
    <w:link w:val="Tittel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ssholdertekst">
    <w:name w:val="Placeholder Text"/>
    <w:basedOn w:val="Standardskriftforavsnitt"/>
    <w:uiPriority w:val="99"/>
    <w:semiHidden/>
    <w:rsid w:val="00E83E4B"/>
    <w:rPr>
      <w:color w:val="393939" w:themeColor="text2" w:themeShade="BF"/>
    </w:rPr>
  </w:style>
  <w:style w:type="paragraph" w:styleId="Punktliste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Topptekst">
    <w:name w:val="header"/>
    <w:basedOn w:val="Normal"/>
    <w:link w:val="TopptekstTegn"/>
    <w:uiPriority w:val="99"/>
    <w:unhideWhenUsed/>
    <w:pPr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</w:style>
  <w:style w:type="paragraph" w:styleId="Bunntekst">
    <w:name w:val="footer"/>
    <w:basedOn w:val="Normal"/>
    <w:link w:val="BunntekstTegn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BunntekstTegn">
    <w:name w:val="Bunntekst Tegn"/>
    <w:basedOn w:val="Standardskriftforavsnitt"/>
    <w:link w:val="Bunntekst"/>
    <w:uiPriority w:val="99"/>
    <w:rsid w:val="00681034"/>
    <w:rPr>
      <w:color w:val="2A7B88" w:themeColor="accent1" w:themeShade="BF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pPr>
      <w:contextualSpacing w:val="0"/>
      <w:outlineLvl w:val="9"/>
    </w:pPr>
  </w:style>
  <w:style w:type="character" w:styleId="Sterkutheving">
    <w:name w:val="Intense Emphasis"/>
    <w:basedOn w:val="Standardskriftforavsnitt"/>
    <w:uiPriority w:val="21"/>
    <w:semiHidden/>
    <w:unhideWhenUsed/>
    <w:qFormat/>
    <w:rPr>
      <w:i/>
      <w:iCs/>
      <w:color w:val="2A7B88" w:themeColor="accent1" w:themeShade="BF"/>
    </w:rPr>
  </w:style>
  <w:style w:type="character" w:styleId="Sterkreferanse">
    <w:name w:val="Intense Reference"/>
    <w:basedOn w:val="Standardskriftforavsnit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Sterktsitat">
    <w:name w:val="Intense Quote"/>
    <w:basedOn w:val="Normal"/>
    <w:next w:val="Normal"/>
    <w:link w:val="SterktsitatTegn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semiHidden/>
    <w:rPr>
      <w:i/>
      <w:iCs/>
      <w:color w:val="2A7B88" w:themeColor="accent1" w:themeShade="BF"/>
    </w:rPr>
  </w:style>
  <w:style w:type="paragraph" w:styleId="Nummerertliste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ulgthyperkobling">
    <w:name w:val="FollowedHyperlink"/>
    <w:basedOn w:val="Standardskriftforavsnit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kobling">
    <w:name w:val="Hyperlink"/>
    <w:basedOn w:val="Standardskriftforavsnitt"/>
    <w:uiPriority w:val="99"/>
    <w:unhideWhenUsed/>
    <w:rsid w:val="00E83E4B"/>
    <w:rPr>
      <w:color w:val="2A7B88" w:themeColor="accent1" w:themeShade="BF"/>
      <w:u w:val="single"/>
    </w:rPr>
  </w:style>
  <w:style w:type="paragraph" w:styleId="Brdtekst3">
    <w:name w:val="Body Text 3"/>
    <w:basedOn w:val="Normal"/>
    <w:link w:val="Brdtekst3Tegn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E83E4B"/>
    <w:rPr>
      <w:szCs w:val="16"/>
    </w:rPr>
  </w:style>
  <w:style w:type="paragraph" w:styleId="Blokkteks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E83E4B"/>
    <w:rPr>
      <w:szCs w:val="16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28220F"/>
    <w:rPr>
      <w:sz w:val="22"/>
      <w:szCs w:val="16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8220F"/>
    <w:rPr>
      <w:rFonts w:ascii="Segoe UI" w:hAnsi="Segoe UI" w:cs="Segoe UI"/>
      <w:szCs w:val="18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28220F"/>
    <w:rPr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28220F"/>
    <w:rPr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28220F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28220F"/>
    <w:rPr>
      <w:b/>
      <w:bCs/>
      <w:szCs w:val="20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28220F"/>
    <w:rPr>
      <w:szCs w:val="20"/>
    </w:rPr>
  </w:style>
  <w:style w:type="paragraph" w:styleId="Avsenderadress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28220F"/>
    <w:rPr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28220F"/>
    <w:rPr>
      <w:rFonts w:ascii="Consolas" w:hAnsi="Consolas"/>
      <w:szCs w:val="20"/>
    </w:rPr>
  </w:style>
  <w:style w:type="character" w:styleId="HTML-skrivemaskin">
    <w:name w:val="HTML Typewriter"/>
    <w:basedOn w:val="Standardskriftforavsnit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krotekst">
    <w:name w:val="macro"/>
    <w:link w:val="MakrotekstTegn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28220F"/>
    <w:rPr>
      <w:rFonts w:ascii="Consolas" w:hAnsi="Consolas"/>
      <w:szCs w:val="20"/>
    </w:rPr>
  </w:style>
  <w:style w:type="paragraph" w:styleId="Rentekst">
    <w:name w:val="Plain Text"/>
    <w:basedOn w:val="Normal"/>
    <w:link w:val="RentekstTegn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28220F"/>
    <w:rPr>
      <w:rFonts w:ascii="Consolas" w:hAnsi="Consolas"/>
      <w:szCs w:val="21"/>
    </w:rPr>
  </w:style>
  <w:style w:type="character" w:styleId="Ulstomtale">
    <w:name w:val="Unresolved Mention"/>
    <w:basedOn w:val="Standardskriftforavsnitt"/>
    <w:uiPriority w:val="99"/>
    <w:semiHidden/>
    <w:unhideWhenUsed/>
    <w:rsid w:val="002F2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bastien.amatfinsta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bas\AppData\Roaming\Microsoft\Templates\CV%20(farg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0907B06BEC4CDE92159A899C7CF0D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4222DAB-85C8-4BA5-9AD4-BB6A685152A6}"/>
      </w:docPartPr>
      <w:docPartBody>
        <w:p w:rsidR="00790C66" w:rsidRDefault="00000000">
          <w:pPr>
            <w:pStyle w:val="AB0907B06BEC4CDE92159A899C7CF0D3"/>
          </w:pPr>
          <w:r>
            <w:rPr>
              <w:lang w:bidi="nb-NO"/>
            </w:rPr>
            <w:t>Utdanning</w:t>
          </w:r>
        </w:p>
      </w:docPartBody>
    </w:docPart>
    <w:docPart>
      <w:docPartPr>
        <w:name w:val="ACCE33F83C18432CA894AC8A632C7D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D9875C7-9EDF-4E32-9750-D29757F5C986}"/>
      </w:docPartPr>
      <w:docPartBody>
        <w:p w:rsidR="00790C66" w:rsidRDefault="00000000">
          <w:pPr>
            <w:pStyle w:val="ACCE33F83C18432CA894AC8A632C7DFD"/>
          </w:pPr>
          <w:r>
            <w:rPr>
              <w:lang w:bidi="nb-NO"/>
            </w:rPr>
            <w:t>Ferdigheter og egenskaper</w:t>
          </w:r>
        </w:p>
      </w:docPartBody>
    </w:docPart>
    <w:docPart>
      <w:docPartPr>
        <w:name w:val="BA3AE5DE8CE045868E7CCC781ACD7CC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015C831-88BD-400D-9849-F57DEDB40C1D}"/>
      </w:docPartPr>
      <w:docPartBody>
        <w:p w:rsidR="00790C66" w:rsidRDefault="00000000">
          <w:pPr>
            <w:pStyle w:val="BA3AE5DE8CE045868E7CCC781ACD7CC7"/>
          </w:pPr>
          <w:r>
            <w:rPr>
              <w:lang w:bidi="nb-NO"/>
            </w:rPr>
            <w:t>Kommunikasjon</w:t>
          </w:r>
        </w:p>
      </w:docPartBody>
    </w:docPart>
    <w:docPart>
      <w:docPartPr>
        <w:name w:val="AC88D9C42C9B4666A0C0D38A12C12BC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67B7D00-8635-47CB-BCC2-6BBA1BE15D1D}"/>
      </w:docPartPr>
      <w:docPartBody>
        <w:p w:rsidR="00790C66" w:rsidRDefault="00000000">
          <w:pPr>
            <w:pStyle w:val="AC88D9C42C9B4666A0C0D38A12C12BCC"/>
          </w:pPr>
          <w:r>
            <w:rPr>
              <w:lang w:bidi="nb-NO"/>
            </w:rPr>
            <w:t>Erfaring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2A"/>
    <w:rsid w:val="000006B6"/>
    <w:rsid w:val="000353D7"/>
    <w:rsid w:val="004E1D20"/>
    <w:rsid w:val="00790C66"/>
    <w:rsid w:val="0083382A"/>
    <w:rsid w:val="00A3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E80B3E8023B14A17A2D4849FCD0002D2">
    <w:name w:val="E80B3E8023B14A17A2D4849FCD0002D2"/>
    <w:rsid w:val="00790C66"/>
  </w:style>
  <w:style w:type="paragraph" w:customStyle="1" w:styleId="D1E7B225AAF44483A6CFD9B6BDDA8263">
    <w:name w:val="D1E7B225AAF44483A6CFD9B6BDDA8263"/>
    <w:rsid w:val="00790C66"/>
  </w:style>
  <w:style w:type="paragraph" w:customStyle="1" w:styleId="3E55ED54A9814613AEDB5AB4727D0553">
    <w:name w:val="3E55ED54A9814613AEDB5AB4727D0553"/>
  </w:style>
  <w:style w:type="paragraph" w:customStyle="1" w:styleId="427FE69B296A4D6B96C31E77D8B54887">
    <w:name w:val="427FE69B296A4D6B96C31E77D8B54887"/>
  </w:style>
  <w:style w:type="paragraph" w:customStyle="1" w:styleId="AB0907B06BEC4CDE92159A899C7CF0D3">
    <w:name w:val="AB0907B06BEC4CDE92159A899C7CF0D3"/>
  </w:style>
  <w:style w:type="paragraph" w:customStyle="1" w:styleId="ACCE33F83C18432CA894AC8A632C7DFD">
    <w:name w:val="ACCE33F83C18432CA894AC8A632C7DFD"/>
  </w:style>
  <w:style w:type="paragraph" w:customStyle="1" w:styleId="BA3AE5DE8CE045868E7CCC781ACD7CC7">
    <w:name w:val="BA3AE5DE8CE045868E7CCC781ACD7CC7"/>
  </w:style>
  <w:style w:type="paragraph" w:customStyle="1" w:styleId="AC88D9C42C9B4666A0C0D38A12C12BCC">
    <w:name w:val="AC88D9C42C9B4666A0C0D38A12C12BCC"/>
  </w:style>
  <w:style w:type="paragraph" w:customStyle="1" w:styleId="338A74F68F414EE7B3468577FD9EAF04">
    <w:name w:val="338A74F68F414EE7B3468577FD9EAF04"/>
  </w:style>
  <w:style w:type="paragraph" w:customStyle="1" w:styleId="A78172FEDE204345AF2112A48ABCFD4E">
    <w:name w:val="A78172FEDE204345AF2112A48ABCFD4E"/>
  </w:style>
  <w:style w:type="paragraph" w:customStyle="1" w:styleId="2A063288A2024482B6D3DA27229E2853">
    <w:name w:val="2A063288A2024482B6D3DA27229E28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7FA56-0459-4114-A1E0-8D16E3E89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(farge)</Template>
  <TotalTime>92</TotalTime>
  <Pages>2</Pages>
  <Words>430</Words>
  <Characters>2282</Characters>
  <Application>Microsoft Office Word</Application>
  <DocSecurity>0</DocSecurity>
  <Lines>19</Lines>
  <Paragraphs>5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Sebastien Amat-Finstad</dc:creator>
  <cp:keywords/>
  <cp:lastModifiedBy>Sébastien Amat-Finstad</cp:lastModifiedBy>
  <cp:revision>24</cp:revision>
  <dcterms:created xsi:type="dcterms:W3CDTF">2026-01-09T16:03:00Z</dcterms:created>
  <dcterms:modified xsi:type="dcterms:W3CDTF">2026-01-11T10:38:00Z</dcterms:modified>
  <cp:version/>
</cp:coreProperties>
</file>